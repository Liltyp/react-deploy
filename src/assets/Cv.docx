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B8569E" w:rsidP="00B8569E">
            <w:pPr>
              <w:pStyle w:val="Title"/>
            </w:pPr>
            <w:proofErr w:type="spellStart"/>
            <w:r>
              <w:t>Tchoutezo</w:t>
            </w:r>
            <w:proofErr w:type="spellEnd"/>
            <w:r>
              <w:t xml:space="preserve"> </w:t>
            </w:r>
            <w:proofErr w:type="spellStart"/>
            <w:r>
              <w:t>Ymele</w:t>
            </w:r>
            <w:proofErr w:type="spellEnd"/>
            <w:r w:rsidR="0085363C" w:rsidRPr="008954EF">
              <w:br/>
            </w:r>
            <w:r>
              <w:t>Peterson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20326A">
            <w:pPr>
              <w:pStyle w:val="Heading1Alt"/>
              <w:jc w:val="both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:rsidR="00F079F2" w:rsidRPr="0020326A" w:rsidRDefault="0020326A" w:rsidP="0020326A">
            <w:pPr>
              <w:pStyle w:val="Whitetext"/>
              <w:jc w:val="both"/>
            </w:pPr>
            <w:r w:rsidRPr="0020326A">
              <w:rPr>
                <w:rFonts w:ascii="Times" w:hAnsi="Times"/>
              </w:rPr>
              <w:t>My objectives is to put in practice all the experience I gain from 2018 to 2019 in Network and Security field and to help in the development of the company in my field.</w:t>
            </w:r>
          </w:p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  <w:lang w:val="fr-FR" w:eastAsia="fr-FR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proofErr w:type="spellStart"/>
            <w:r w:rsidR="00B8569E">
              <w:t>Makepe</w:t>
            </w:r>
            <w:proofErr w:type="spellEnd"/>
            <w:r w:rsidRPr="00F079F2">
              <w:br/>
            </w:r>
            <w:r w:rsidR="00B8569E">
              <w:t>Douala</w:t>
            </w:r>
            <w:r w:rsidRPr="00F079F2">
              <w:br/>
            </w:r>
            <w:r w:rsidR="00B8569E">
              <w:t>Cameroon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  <w:lang w:val="fr-FR" w:eastAsia="fr-FR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B8569E">
              <w:rPr>
                <w:sz w:val="16"/>
              </w:rPr>
              <w:t>+237 693 86 89 06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  <w:lang w:val="fr-FR" w:eastAsia="fr-FR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B8569E">
              <w:rPr>
                <w:sz w:val="14"/>
              </w:rPr>
              <w:t>liltyp8@gmail.com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Default="00F079F2" w:rsidP="00B8569E">
            <w:pPr>
              <w:pStyle w:val="Heading2Alt"/>
            </w:pPr>
            <w:r w:rsidRPr="00F079F2">
              <w:rPr>
                <w:noProof/>
                <w:lang w:val="fr-FR" w:eastAsia="fr-FR"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B8569E">
              <w:t>Lil typ portfolio</w:t>
            </w:r>
          </w:p>
          <w:p w:rsidR="00B8569E" w:rsidRPr="00B8569E" w:rsidRDefault="00B8569E" w:rsidP="00B8569E"/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B8569E" w:rsidP="00F079F2">
            <w:pPr>
              <w:pStyle w:val="JobDates"/>
              <w:rPr>
                <w:rFonts w:eastAsia="MS Mincho"/>
              </w:rPr>
            </w:pPr>
            <w:r>
              <w:t>2018</w:t>
            </w:r>
            <w:r w:rsidR="00F079F2" w:rsidRPr="00F079F2">
              <w:t xml:space="preserve">– </w:t>
            </w:r>
            <w:r>
              <w:t>2019</w:t>
            </w:r>
          </w:p>
          <w:p w:rsidR="00F079F2" w:rsidRPr="00F079F2" w:rsidRDefault="0020326A" w:rsidP="007E5C01">
            <w:pPr>
              <w:pStyle w:val="JobDetails"/>
            </w:pPr>
            <w:r>
              <w:rPr>
                <w:color w:val="D14140"/>
              </w:rPr>
              <w:t xml:space="preserve">Computer </w:t>
            </w:r>
            <w:proofErr w:type="spellStart"/>
            <w:r>
              <w:rPr>
                <w:color w:val="D14140"/>
              </w:rPr>
              <w:t>Bureautics</w:t>
            </w:r>
            <w:proofErr w:type="spellEnd"/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B8569E">
              <w:rPr>
                <w:color w:val="C42B31"/>
              </w:rPr>
              <w:t>LYBIDE</w:t>
            </w:r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B8569E">
              <w:rPr>
                <w:color w:val="C42B31"/>
              </w:rPr>
              <w:t>Douala</w:t>
            </w:r>
          </w:p>
          <w:p w:rsidR="00F079F2" w:rsidRPr="00F079F2" w:rsidRDefault="007E5C01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2021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2022</w:t>
            </w:r>
          </w:p>
          <w:p w:rsidR="00BA26AC" w:rsidRDefault="0020326A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color w:val="D14140"/>
              </w:rPr>
              <w:t>Computer Maintenance</w:t>
            </w:r>
            <w:r w:rsidRPr="00F079F2">
              <w:rPr>
                <w:color w:val="D14140"/>
              </w:rPr>
              <w:t xml:space="preserve"> </w:t>
            </w:r>
            <w:r w:rsidR="00B8569E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B8569E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 IUC</w:t>
            </w:r>
            <w:r w:rsidR="00B8569E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B8569E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B8569E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B8569E">
              <w:rPr>
                <w:rFonts w:ascii="Georgia" w:eastAsia="Times New Roman" w:hAnsi="Georgia" w:cs="Georgia"/>
                <w:color w:val="C42B31"/>
                <w:szCs w:val="22"/>
              </w:rPr>
              <w:t>Douala</w:t>
            </w:r>
          </w:p>
          <w:p w:rsidR="0020326A" w:rsidRPr="00F079F2" w:rsidRDefault="0020326A" w:rsidP="0020326A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2021</w:t>
            </w:r>
            <w:r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2022</w:t>
            </w:r>
          </w:p>
          <w:p w:rsidR="00F079F2" w:rsidRDefault="0020326A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Network Management and Security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>
              <w:rPr>
                <w:rFonts w:ascii="Georgia" w:eastAsia="Times New Roman" w:hAnsi="Georgia" w:cs="Georgia"/>
                <w:color w:val="D14140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IUC 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Douala</w:t>
            </w:r>
          </w:p>
          <w:p w:rsidR="0020326A" w:rsidRPr="00F079F2" w:rsidRDefault="0020326A" w:rsidP="0020326A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2021</w:t>
            </w:r>
            <w:r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2022</w:t>
            </w:r>
          </w:p>
          <w:p w:rsidR="0020326A" w:rsidRPr="0020326A" w:rsidRDefault="0020326A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 xml:space="preserve">Software </w:t>
            </w:r>
            <w:proofErr w:type="spellStart"/>
            <w:r>
              <w:rPr>
                <w:rFonts w:ascii="Georgia" w:eastAsia="Times New Roman" w:hAnsi="Georgia" w:cs="Georgia"/>
                <w:color w:val="D14140"/>
                <w:szCs w:val="22"/>
              </w:rPr>
              <w:t>Developement</w:t>
            </w:r>
            <w:proofErr w:type="spellEnd"/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 IUC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Douala</w:t>
            </w:r>
          </w:p>
          <w:p w:rsidR="0020326A" w:rsidRPr="00F079F2" w:rsidRDefault="0020326A" w:rsidP="0020326A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2021</w:t>
            </w:r>
            <w:r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2022</w:t>
            </w:r>
          </w:p>
          <w:p w:rsidR="0020326A" w:rsidRPr="0020326A" w:rsidRDefault="0020326A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Hardware Management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>
              <w:rPr>
                <w:rFonts w:ascii="Georgia" w:eastAsia="Times New Roman" w:hAnsi="Georgia" w:cs="Georgia"/>
                <w:color w:val="D14140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IUC 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Douala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0326A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BA26AC" w:rsidRPr="00BA26AC" w:rsidRDefault="00BA26AC" w:rsidP="00F079F2">
            <w:pPr>
              <w:pStyle w:val="JobDetails"/>
            </w:pPr>
            <w:r w:rsidRPr="00BA26AC">
              <w:t>2018-2019</w:t>
            </w:r>
          </w:p>
          <w:p w:rsidR="00BA26AC" w:rsidRDefault="00BA26AC" w:rsidP="00BA26AC">
            <w:pPr>
              <w:pStyle w:val="JobDetails"/>
            </w:pPr>
            <w:r>
              <w:t>GCE Ordinary Level  in LYBIDE</w:t>
            </w:r>
            <w:r w:rsidRPr="00BA26AC">
              <w:t xml:space="preserve">, </w:t>
            </w:r>
            <w:r>
              <w:t>Douala</w:t>
            </w:r>
          </w:p>
          <w:p w:rsidR="00BA26AC" w:rsidRDefault="00BA26AC" w:rsidP="00BA26AC">
            <w:pPr>
              <w:pStyle w:val="JobDetails"/>
            </w:pPr>
            <w:r>
              <w:t>2021-2022</w:t>
            </w:r>
          </w:p>
          <w:p w:rsidR="00BA26AC" w:rsidRPr="00BA26AC" w:rsidRDefault="00BA26AC" w:rsidP="00F079F2">
            <w:pPr>
              <w:pStyle w:val="JobDetails"/>
            </w:pPr>
            <w:r>
              <w:t>GCE Advanced Level  in LYBIDE</w:t>
            </w:r>
            <w:r w:rsidRPr="00BA26AC">
              <w:t xml:space="preserve">, </w:t>
            </w:r>
            <w:r>
              <w:t>Douala</w:t>
            </w:r>
          </w:p>
          <w:p w:rsidR="00BA26AC" w:rsidRDefault="00246E33" w:rsidP="00BA26AC">
            <w:pPr>
              <w:pStyle w:val="JobDetails"/>
              <w:rPr>
                <w:lang w:val="fr-FR"/>
              </w:rPr>
            </w:pPr>
            <w:r>
              <w:rPr>
                <w:lang w:val="fr-FR"/>
              </w:rPr>
              <w:t>2022-2023</w:t>
            </w:r>
            <w:bookmarkStart w:id="0" w:name="_GoBack"/>
            <w:bookmarkEnd w:id="0"/>
          </w:p>
          <w:p w:rsidR="00F079F2" w:rsidRPr="00BA26AC" w:rsidRDefault="00BA26AC" w:rsidP="00BA26AC">
            <w:pPr>
              <w:pStyle w:val="JobDetails"/>
              <w:rPr>
                <w:lang w:val="fr-FR"/>
              </w:rPr>
            </w:pPr>
            <w:r w:rsidRPr="00BA26AC">
              <w:rPr>
                <w:lang w:val="fr-FR"/>
              </w:rPr>
              <w:t>Institut Universitaire de la Cote</w:t>
            </w:r>
            <w:r w:rsidR="00F079F2" w:rsidRPr="00BA26AC">
              <w:rPr>
                <w:lang w:val="fr-FR"/>
              </w:rPr>
              <w:t xml:space="preserve">, </w:t>
            </w:r>
            <w:r w:rsidRPr="00BA26AC">
              <w:rPr>
                <w:lang w:val="fr-FR"/>
              </w:rPr>
              <w:t>Douala</w:t>
            </w:r>
          </w:p>
        </w:tc>
      </w:tr>
      <w:tr w:rsidR="00F079F2" w:rsidRPr="0020326A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BA26AC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  <w:lang w:val="fr-FR"/>
              </w:rPr>
            </w:pPr>
          </w:p>
        </w:tc>
        <w:tc>
          <w:tcPr>
            <w:tcW w:w="360" w:type="dxa"/>
          </w:tcPr>
          <w:p w:rsidR="00F079F2" w:rsidRPr="00BA26AC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fr-FR"/>
              </w:rPr>
            </w:pPr>
          </w:p>
        </w:tc>
        <w:tc>
          <w:tcPr>
            <w:tcW w:w="7270" w:type="dxa"/>
            <w:gridSpan w:val="4"/>
          </w:tcPr>
          <w:p w:rsidR="00F079F2" w:rsidRPr="00BA26AC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fr-FR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BA26AC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  <w:lang w:val="fr-FR"/>
              </w:rPr>
            </w:pPr>
          </w:p>
        </w:tc>
        <w:tc>
          <w:tcPr>
            <w:tcW w:w="360" w:type="dxa"/>
          </w:tcPr>
          <w:p w:rsidR="00F079F2" w:rsidRPr="00BA26AC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fr-FR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20326A">
        <w:trPr>
          <w:gridAfter w:val="1"/>
          <w:wAfter w:w="20" w:type="dxa"/>
          <w:trHeight w:val="58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20326A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am a good leader since I always manage and leads my friend in the secondary school then I finally gains skill of leadership and also I can communicates easily with other since I speak English and French. I don’t like lies telling, loves hardworking and work in groups.   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3B34DD" w:rsidP="0020326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I am a good leader since in school I was the class prefect for about 3 year and so I have experience leadership since I was the one responsible for the class and was my work to manage and lead my friends in class.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6AC8E73EB5BC4FB28E3932AB58B78285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A3E" w:rsidRDefault="00F27A3E" w:rsidP="0085363C">
      <w:pPr>
        <w:spacing w:before="0" w:line="240" w:lineRule="auto"/>
      </w:pPr>
      <w:r>
        <w:separator/>
      </w:r>
    </w:p>
  </w:endnote>
  <w:endnote w:type="continuationSeparator" w:id="0">
    <w:p w:rsidR="00F27A3E" w:rsidRDefault="00F27A3E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978FDF-38D7-46EA-B983-D09DFA332A20}"/>
    <w:embedBold r:id="rId2" w:fontKey="{4405C497-0301-4E31-BB77-D36094E048A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5343283-8A79-4333-A109-DEA4A3568E1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DC0A3A8-5FDE-406B-9E50-133735E86091}"/>
    <w:embedBold r:id="rId5" w:fontKey="{1815B849-E6A1-4148-892B-8AC197C27AE6}"/>
    <w:embedItalic r:id="rId6" w:fontKey="{688A76FD-5C8C-4EFB-BE99-3D56C73CE8B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61FE95E-92F3-4D81-98B6-96959F55BFD9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526AD377-CA1A-486F-80F2-67879BF82503}"/>
    <w:embedBold r:id="rId9" w:fontKey="{98932996-2664-4F99-8545-84780D11BF4F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A3E" w:rsidRDefault="00F27A3E" w:rsidP="0085363C">
      <w:pPr>
        <w:spacing w:before="0" w:line="240" w:lineRule="auto"/>
      </w:pPr>
      <w:r>
        <w:separator/>
      </w:r>
    </w:p>
  </w:footnote>
  <w:footnote w:type="continuationSeparator" w:id="0">
    <w:p w:rsidR="00F27A3E" w:rsidRDefault="00F27A3E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w:rPr>
        <w:lang w:val="fr-FR" w:eastAsia="fr-FR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791BC006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69E"/>
    <w:rsid w:val="00052382"/>
    <w:rsid w:val="0006568A"/>
    <w:rsid w:val="00076F0F"/>
    <w:rsid w:val="00084253"/>
    <w:rsid w:val="000D1F49"/>
    <w:rsid w:val="001727CA"/>
    <w:rsid w:val="00187D40"/>
    <w:rsid w:val="0020326A"/>
    <w:rsid w:val="00246E33"/>
    <w:rsid w:val="002C56E6"/>
    <w:rsid w:val="00361691"/>
    <w:rsid w:val="00361E11"/>
    <w:rsid w:val="00376B65"/>
    <w:rsid w:val="0039390A"/>
    <w:rsid w:val="003B34DD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7E5C01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167B8"/>
    <w:rsid w:val="00B62AB7"/>
    <w:rsid w:val="00B8569E"/>
    <w:rsid w:val="00BA26AC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CF77E4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27A3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8569E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tabs>
        <w:tab w:val="num" w:pos="360"/>
      </w:tabs>
      <w:ind w:left="0" w:firstLine="0"/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l%20typ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C8E73EB5BC4FB28E3932AB58B78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AAA87A-ECCC-4AEC-A07D-B28106751C79}"/>
      </w:docPartPr>
      <w:docPartBody>
        <w:p w:rsidR="002169F1" w:rsidRDefault="00331580">
          <w:pPr>
            <w:pStyle w:val="6AC8E73EB5BC4FB28E3932AB58B78285"/>
          </w:pPr>
          <w:r w:rsidRPr="00F079F2">
            <w:rPr>
              <w:rFonts w:ascii="Georgia" w:eastAsia="Times New Roman" w:hAnsi="Georgia" w:cs="Georgia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9F1"/>
    <w:rsid w:val="002169F1"/>
    <w:rsid w:val="00331580"/>
    <w:rsid w:val="003A19F1"/>
    <w:rsid w:val="0052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paragraph" w:customStyle="1" w:styleId="324FC457366543D0991852EAE9B5DE6C">
    <w:name w:val="324FC457366543D0991852EAE9B5DE6C"/>
  </w:style>
  <w:style w:type="paragraph" w:customStyle="1" w:styleId="917F9611C8F64EF4BBDAC2C1A214074F">
    <w:name w:val="917F9611C8F64EF4BBDAC2C1A214074F"/>
  </w:style>
  <w:style w:type="paragraph" w:customStyle="1" w:styleId="DF715544509248999214D2282323B010">
    <w:name w:val="DF715544509248999214D2282323B010"/>
  </w:style>
  <w:style w:type="paragraph" w:customStyle="1" w:styleId="6F0D5F521BC84F9F8DD263B1CE90AEB5">
    <w:name w:val="6F0D5F521BC84F9F8DD263B1CE90AEB5"/>
  </w:style>
  <w:style w:type="paragraph" w:customStyle="1" w:styleId="F6335E17F068474E9A5B2B8A48A5A2AD">
    <w:name w:val="F6335E17F068474E9A5B2B8A48A5A2AD"/>
  </w:style>
  <w:style w:type="paragraph" w:customStyle="1" w:styleId="B01ABF7952B14C15A042AFA3DE6ADB95">
    <w:name w:val="B01ABF7952B14C15A042AFA3DE6ADB95"/>
  </w:style>
  <w:style w:type="paragraph" w:customStyle="1" w:styleId="54E6E69497FD43CB943BA2AFF79029EA">
    <w:name w:val="54E6E69497FD43CB943BA2AFF79029EA"/>
  </w:style>
  <w:style w:type="paragraph" w:customStyle="1" w:styleId="D3BC5F1AA2F64472BD023111F7537367">
    <w:name w:val="D3BC5F1AA2F64472BD023111F7537367"/>
  </w:style>
  <w:style w:type="paragraph" w:customStyle="1" w:styleId="93C8A180B7594E9DAAB950E480268C24">
    <w:name w:val="93C8A180B7594E9DAAB950E480268C24"/>
  </w:style>
  <w:style w:type="paragraph" w:customStyle="1" w:styleId="24A43921A2054D5BB8D4FCFD7E7ED532">
    <w:name w:val="24A43921A2054D5BB8D4FCFD7E7ED532"/>
  </w:style>
  <w:style w:type="paragraph" w:customStyle="1" w:styleId="6F4DC5E20ED643EAA347EA4EAA0B35E6">
    <w:name w:val="6F4DC5E20ED643EAA347EA4EAA0B35E6"/>
  </w:style>
  <w:style w:type="paragraph" w:customStyle="1" w:styleId="40D93B9503E04A319533EB8DEE7D423A">
    <w:name w:val="40D93B9503E04A319533EB8DEE7D423A"/>
  </w:style>
  <w:style w:type="paragraph" w:customStyle="1" w:styleId="4A240FDBEE284422A261F9FF461C3CA6">
    <w:name w:val="4A240FDBEE284422A261F9FF461C3CA6"/>
  </w:style>
  <w:style w:type="paragraph" w:customStyle="1" w:styleId="D3D4200A9E65498099FFB7382088EF28">
    <w:name w:val="D3D4200A9E65498099FFB7382088EF28"/>
  </w:style>
  <w:style w:type="paragraph" w:customStyle="1" w:styleId="2EE8329807E048F3BA0EC9D56886FCE8">
    <w:name w:val="2EE8329807E048F3BA0EC9D56886FCE8"/>
  </w:style>
  <w:style w:type="paragraph" w:customStyle="1" w:styleId="9D4485C361934509A4B7770AD32A1182">
    <w:name w:val="9D4485C361934509A4B7770AD32A1182"/>
  </w:style>
  <w:style w:type="paragraph" w:customStyle="1" w:styleId="F2F00090C014476D9BE0E83C6A63A25E">
    <w:name w:val="F2F00090C014476D9BE0E83C6A63A25E"/>
  </w:style>
  <w:style w:type="paragraph" w:customStyle="1" w:styleId="E47B89B26642431DAEC555BE9C31D51E">
    <w:name w:val="E47B89B26642431DAEC555BE9C31D51E"/>
  </w:style>
  <w:style w:type="paragraph" w:customStyle="1" w:styleId="400416145F1644A3A3BFD51E51D66FA1">
    <w:name w:val="400416145F1644A3A3BFD51E51D66FA1"/>
  </w:style>
  <w:style w:type="paragraph" w:customStyle="1" w:styleId="D689D5DD0AF2415CAEC958A7E6075CF3">
    <w:name w:val="D689D5DD0AF2415CAEC958A7E6075CF3"/>
  </w:style>
  <w:style w:type="paragraph" w:customStyle="1" w:styleId="D7D1C2C1DCD342E595B946A452EF950A">
    <w:name w:val="D7D1C2C1DCD342E595B946A452EF950A"/>
  </w:style>
  <w:style w:type="paragraph" w:customStyle="1" w:styleId="6377E868F374457DA62E68E72A689C97">
    <w:name w:val="6377E868F374457DA62E68E72A689C97"/>
  </w:style>
  <w:style w:type="paragraph" w:customStyle="1" w:styleId="668E4B571C244AEB987BBB9D690995D5">
    <w:name w:val="668E4B571C244AEB987BBB9D690995D5"/>
  </w:style>
  <w:style w:type="paragraph" w:customStyle="1" w:styleId="78243C79BC6944DD8021603BDD6490A5">
    <w:name w:val="78243C79BC6944DD8021603BDD6490A5"/>
  </w:style>
  <w:style w:type="paragraph" w:customStyle="1" w:styleId="3971CFD0F47A4E1C9492C4DD1D0CFF27">
    <w:name w:val="3971CFD0F47A4E1C9492C4DD1D0CFF27"/>
  </w:style>
  <w:style w:type="paragraph" w:customStyle="1" w:styleId="35FCA1638D0442C3AD61482B420851CA">
    <w:name w:val="35FCA1638D0442C3AD61482B420851CA"/>
  </w:style>
  <w:style w:type="paragraph" w:customStyle="1" w:styleId="5B8A13A49E8F46EA9A6DD6F26A2479FF">
    <w:name w:val="5B8A13A49E8F46EA9A6DD6F26A2479FF"/>
  </w:style>
  <w:style w:type="paragraph" w:customStyle="1" w:styleId="6AC8E73EB5BC4FB28E3932AB58B78285">
    <w:name w:val="6AC8E73EB5BC4FB28E3932AB58B78285"/>
  </w:style>
  <w:style w:type="paragraph" w:customStyle="1" w:styleId="14C154901B8A4F3A9385892760E23E3A">
    <w:name w:val="14C154901B8A4F3A9385892760E23E3A"/>
    <w:rsid w:val="003A19F1"/>
  </w:style>
  <w:style w:type="paragraph" w:customStyle="1" w:styleId="0D3A3F89662244019F3E28255FD05C24">
    <w:name w:val="0D3A3F89662244019F3E28255FD05C24"/>
    <w:rsid w:val="003A19F1"/>
  </w:style>
  <w:style w:type="paragraph" w:customStyle="1" w:styleId="92CE47F0D2D844D7BA01241D3B8CB9A7">
    <w:name w:val="92CE47F0D2D844D7BA01241D3B8CB9A7"/>
    <w:rsid w:val="003A19F1"/>
  </w:style>
  <w:style w:type="paragraph" w:customStyle="1" w:styleId="9E73E143CA444354ACD30DC5F08A4D97">
    <w:name w:val="9E73E143CA444354ACD30DC5F08A4D97"/>
    <w:rsid w:val="003A19F1"/>
  </w:style>
  <w:style w:type="paragraph" w:customStyle="1" w:styleId="73E1C112E76E473CAD65F369F55185B1">
    <w:name w:val="73E1C112E76E473CAD65F369F55185B1"/>
    <w:rsid w:val="003A19F1"/>
  </w:style>
  <w:style w:type="paragraph" w:customStyle="1" w:styleId="4C0A945438CC4032B97C957FCE9A0292">
    <w:name w:val="4C0A945438CC4032B97C957FCE9A0292"/>
    <w:rsid w:val="003A19F1"/>
  </w:style>
  <w:style w:type="paragraph" w:customStyle="1" w:styleId="955037A7D05441B0B8494C6B5BDEE1F0">
    <w:name w:val="955037A7D05441B0B8494C6B5BDEE1F0"/>
    <w:rsid w:val="003A19F1"/>
  </w:style>
  <w:style w:type="paragraph" w:customStyle="1" w:styleId="84F918C2757B49BABD1468DDE696981B">
    <w:name w:val="84F918C2757B49BABD1468DDE696981B"/>
    <w:rsid w:val="003A19F1"/>
  </w:style>
  <w:style w:type="paragraph" w:customStyle="1" w:styleId="71BEC10041C946C8BD9587210121D8E4">
    <w:name w:val="71BEC10041C946C8BD9587210121D8E4"/>
    <w:rsid w:val="003A19F1"/>
  </w:style>
  <w:style w:type="paragraph" w:customStyle="1" w:styleId="8917422CFAAA42E789F41B4BB47147E1">
    <w:name w:val="8917422CFAAA42E789F41B4BB47147E1"/>
    <w:rsid w:val="003A19F1"/>
  </w:style>
  <w:style w:type="paragraph" w:customStyle="1" w:styleId="8C87328A10D6410287FAA95E93581332">
    <w:name w:val="8C87328A10D6410287FAA95E93581332"/>
    <w:rsid w:val="003A19F1"/>
  </w:style>
  <w:style w:type="paragraph" w:customStyle="1" w:styleId="F10E945F0AFD4B369AC112B0C245E29E">
    <w:name w:val="F10E945F0AFD4B369AC112B0C245E29E"/>
    <w:rsid w:val="003A19F1"/>
  </w:style>
  <w:style w:type="paragraph" w:customStyle="1" w:styleId="46706E7909BB4AC5BE440316C8ACD52B">
    <w:name w:val="46706E7909BB4AC5BE440316C8ACD52B"/>
    <w:rsid w:val="003A19F1"/>
  </w:style>
  <w:style w:type="paragraph" w:customStyle="1" w:styleId="B2F49E5B37A240C48DE8A7E4C9E2EAB1">
    <w:name w:val="B2F49E5B37A240C48DE8A7E4C9E2EAB1"/>
    <w:rsid w:val="003A19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2023-02-26T13:40:00Z</dcterms:created>
  <dcterms:modified xsi:type="dcterms:W3CDTF">2023-02-26T13:41:00Z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